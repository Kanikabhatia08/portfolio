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33BE8343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145EF063" w14:textId="7BF0B247" w:rsidR="003D1B71" w:rsidRDefault="0004678A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58240" behindDoc="0" locked="0" layoutInCell="1" allowOverlap="1" wp14:anchorId="5BF44873" wp14:editId="79F02566">
                  <wp:simplePos x="0" y="0"/>
                  <wp:positionH relativeFrom="column">
                    <wp:posOffset>-346075</wp:posOffset>
                  </wp:positionH>
                  <wp:positionV relativeFrom="paragraph">
                    <wp:posOffset>-281940</wp:posOffset>
                  </wp:positionV>
                  <wp:extent cx="2179320" cy="2428240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20" cy="242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1938C761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32459DAB" w14:textId="749C1D11" w:rsidR="003D1B71" w:rsidRPr="00310F17" w:rsidRDefault="006D1352" w:rsidP="00310F17">
            <w:pPr>
              <w:pStyle w:val="Title"/>
            </w:pPr>
            <w:r>
              <w:t>Kanika</w:t>
            </w:r>
            <w:r w:rsidR="003D1B71" w:rsidRPr="00310F17">
              <w:br/>
            </w:r>
            <w:r>
              <w:t>Bhatia</w:t>
            </w:r>
          </w:p>
        </w:tc>
      </w:tr>
      <w:tr w:rsidR="003D1B71" w14:paraId="7DBD2E33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2EBE6886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59BCA595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-1158302341"/>
              <w:placeholder>
                <w:docPart w:val="19E900078E6C4DA9BC407BB4D1F051F0"/>
              </w:placeholder>
              <w:temporary/>
              <w:showingPlcHdr/>
              <w15:appearance w15:val="hidden"/>
            </w:sdtPr>
            <w:sdtContent>
              <w:p w14:paraId="42895B4F" w14:textId="77777777" w:rsidR="006D1352" w:rsidRPr="00E572D6" w:rsidRDefault="006D1352" w:rsidP="006D1352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14:paraId="2A80BFC4" w14:textId="77777777" w:rsidR="006D1352" w:rsidRPr="00740017" w:rsidRDefault="006D1352" w:rsidP="006D1352">
            <w:pPr>
              <w:pStyle w:val="SchoolName"/>
            </w:pPr>
            <w:r>
              <w:t>Convent of Jesus &amp; Mary</w:t>
            </w:r>
            <w:r w:rsidRPr="00740017">
              <w:t xml:space="preserve">, </w:t>
            </w:r>
            <w:r>
              <w:t>Ambala Cantt, Haryana</w:t>
            </w:r>
          </w:p>
          <w:p w14:paraId="2849826B" w14:textId="77777777" w:rsidR="006D1352" w:rsidRDefault="006D1352" w:rsidP="006D1352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Pr="006D1352">
              <w:rPr>
                <w:rFonts w:ascii="Calibri" w:hAnsi="Calibri" w:cs="Calibri"/>
                <w:vertAlign w:val="superscript"/>
              </w:rPr>
              <w:t>th</w:t>
            </w:r>
            <w:r>
              <w:rPr>
                <w:rFonts w:ascii="Calibri" w:hAnsi="Calibri" w:cs="Calibri"/>
              </w:rPr>
              <w:t xml:space="preserve"> 2019 CBSE Board- 92.6%</w:t>
            </w:r>
          </w:p>
          <w:p w14:paraId="271D0FE6" w14:textId="77777777" w:rsidR="006D1352" w:rsidRDefault="006D1352" w:rsidP="006D1352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12</w:t>
            </w:r>
            <w:r w:rsidRPr="006D1352">
              <w:rPr>
                <w:rFonts w:ascii="Calibri" w:hAnsi="Calibri" w:cs="Calibri"/>
                <w:vertAlign w:val="superscript"/>
              </w:rPr>
              <w:t>th</w:t>
            </w:r>
            <w:r>
              <w:rPr>
                <w:rFonts w:ascii="Calibri" w:hAnsi="Calibri" w:cs="Calibri"/>
                <w:vertAlign w:val="superscript"/>
              </w:rPr>
              <w:t xml:space="preserve"> </w:t>
            </w:r>
            <w:r>
              <w:rPr>
                <w:rFonts w:ascii="Calibri" w:hAnsi="Calibri" w:cs="Calibri"/>
              </w:rPr>
              <w:t>2021 CBSE Board- 84.6%</w:t>
            </w:r>
          </w:p>
          <w:p w14:paraId="20F7B9E8" w14:textId="77777777" w:rsidR="006D1352" w:rsidRDefault="006D1352" w:rsidP="006D1352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JEE &amp; NEET cleared</w:t>
            </w:r>
          </w:p>
          <w:p w14:paraId="5AA3BA78" w14:textId="77777777" w:rsidR="006D1352" w:rsidRDefault="006D1352" w:rsidP="006D1352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</w:rPr>
            </w:pPr>
          </w:p>
          <w:p w14:paraId="5635687B" w14:textId="77777777" w:rsidR="006D1352" w:rsidRDefault="006D1352" w:rsidP="006D1352">
            <w:pPr>
              <w:pStyle w:val="SchoolName"/>
            </w:pPr>
            <w:r>
              <w:t>Chitkara University</w:t>
            </w:r>
            <w:r w:rsidRPr="00740017">
              <w:t xml:space="preserve">, </w:t>
            </w:r>
            <w:r>
              <w:t>Rajpura, Punjab</w:t>
            </w:r>
          </w:p>
          <w:p w14:paraId="3E679FB3" w14:textId="12EEFC96" w:rsidR="003D1B71" w:rsidRDefault="006D1352" w:rsidP="006D1352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Pursuing Bachelors in Computer Applications</w:t>
            </w:r>
          </w:p>
          <w:p w14:paraId="04E54A19" w14:textId="17B3175D" w:rsidR="002518EC" w:rsidRPr="002257E3" w:rsidRDefault="002518EC" w:rsidP="006D1352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Promotion head of Computer Society of India</w:t>
            </w:r>
          </w:p>
          <w:p w14:paraId="17720140" w14:textId="4B59F950" w:rsidR="003D1B71" w:rsidRPr="006D1352" w:rsidRDefault="006D1352" w:rsidP="006D1352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Skills</w:t>
            </w:r>
          </w:p>
          <w:p w14:paraId="726FA412" w14:textId="772E615A" w:rsidR="006D1352" w:rsidRDefault="006D1352" w:rsidP="006D1352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 language</w:t>
            </w:r>
          </w:p>
          <w:p w14:paraId="4F89E762" w14:textId="5C048E93" w:rsidR="006D1352" w:rsidRDefault="006D1352" w:rsidP="006D1352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C++</w:t>
            </w:r>
          </w:p>
          <w:p w14:paraId="5E3C743D" w14:textId="364DA9DD" w:rsidR="006D1352" w:rsidRPr="006D1352" w:rsidRDefault="006D1352" w:rsidP="006D1352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HTML</w:t>
            </w:r>
          </w:p>
          <w:p w14:paraId="4CE1ED78" w14:textId="04F52577" w:rsidR="006D1352" w:rsidRDefault="006D1352" w:rsidP="006D1352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CSS</w:t>
            </w:r>
          </w:p>
          <w:p w14:paraId="4BAB0A7D" w14:textId="75D8B3C7" w:rsidR="006D1352" w:rsidRDefault="006D1352" w:rsidP="006D1352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Bootstrap</w:t>
            </w:r>
          </w:p>
          <w:p w14:paraId="1575C51E" w14:textId="17316D74" w:rsidR="006D1352" w:rsidRDefault="00FC056B" w:rsidP="006D1352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JavaScript</w:t>
            </w:r>
          </w:p>
          <w:p w14:paraId="6AD81F7E" w14:textId="5FDCC32F" w:rsidR="002518EC" w:rsidRPr="006D1352" w:rsidRDefault="002518EC" w:rsidP="006D1352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React JS</w:t>
            </w:r>
          </w:p>
          <w:p w14:paraId="738C94BD" w14:textId="110369EB" w:rsidR="003D1B71" w:rsidRDefault="00FC056B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Events</w:t>
            </w:r>
          </w:p>
          <w:p w14:paraId="52A5C56C" w14:textId="20688DFE" w:rsidR="002257E3" w:rsidRDefault="002257E3" w:rsidP="002257E3">
            <w:pPr>
              <w:pStyle w:val="SchoolName"/>
            </w:pPr>
            <w:r>
              <w:t xml:space="preserve">Participated as an Anchor </w:t>
            </w:r>
          </w:p>
          <w:p w14:paraId="3C939AC0" w14:textId="6C2E87B4" w:rsidR="002257E3" w:rsidRDefault="002257E3" w:rsidP="002257E3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8</w:t>
            </w:r>
            <w:r w:rsidRPr="002257E3">
              <w:rPr>
                <w:rFonts w:ascii="Calibri" w:hAnsi="Calibri" w:cs="Calibri"/>
                <w:vertAlign w:val="superscript"/>
              </w:rPr>
              <w:t>th</w:t>
            </w:r>
            <w:r>
              <w:rPr>
                <w:rFonts w:ascii="Calibri" w:hAnsi="Calibri" w:cs="Calibri"/>
              </w:rPr>
              <w:t xml:space="preserve"> February 2022</w:t>
            </w:r>
          </w:p>
          <w:p w14:paraId="290346C5" w14:textId="1D47B006" w:rsidR="002257E3" w:rsidRDefault="002257E3" w:rsidP="002257E3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Industrial Visit in virtual mode on mobility and web development skills organized by Computer Society of India. Held by Mr. Gurmeet Singh</w:t>
            </w:r>
          </w:p>
          <w:p w14:paraId="4B0324C0" w14:textId="77777777" w:rsidR="002257E3" w:rsidRPr="002257E3" w:rsidRDefault="002257E3" w:rsidP="002257E3"/>
          <w:p w14:paraId="5E793563" w14:textId="74A35D96" w:rsidR="00FC056B" w:rsidRDefault="00FC056B" w:rsidP="00FC056B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  <w:r w:rsidRPr="00FC056B">
              <w:rPr>
                <w:rFonts w:ascii="Calibri" w:hAnsi="Calibri" w:cs="Calibri"/>
                <w:vertAlign w:val="superscript"/>
              </w:rPr>
              <w:t>th</w:t>
            </w:r>
            <w:r>
              <w:rPr>
                <w:rFonts w:ascii="Calibri" w:hAnsi="Calibri" w:cs="Calibri"/>
              </w:rPr>
              <w:t xml:space="preserve"> February 2022</w:t>
            </w:r>
          </w:p>
          <w:p w14:paraId="3A4A4AF7" w14:textId="39675942" w:rsidR="00FC056B" w:rsidRDefault="00FC056B" w:rsidP="00FC056B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Expert talk on Intellectual Property Rights organized by Computer Society of India</w:t>
            </w:r>
            <w:r w:rsidR="002257E3">
              <w:rPr>
                <w:rFonts w:ascii="Calibri" w:hAnsi="Calibri" w:cs="Calibri"/>
              </w:rPr>
              <w:t>. Held by Dr. Sachin Ahuja</w:t>
            </w:r>
          </w:p>
          <w:p w14:paraId="4CD804CE" w14:textId="77777777" w:rsidR="0004678A" w:rsidRDefault="0004678A" w:rsidP="00FC056B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</w:rPr>
            </w:pPr>
          </w:p>
          <w:p w14:paraId="79D96404" w14:textId="46D7C5C9" w:rsidR="0004678A" w:rsidRDefault="0004678A" w:rsidP="0004678A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5</w:t>
            </w:r>
            <w:r w:rsidRPr="00FC056B">
              <w:rPr>
                <w:rFonts w:ascii="Calibri" w:hAnsi="Calibri" w:cs="Calibri"/>
                <w:vertAlign w:val="superscript"/>
              </w:rPr>
              <w:t>th</w:t>
            </w:r>
            <w:r>
              <w:rPr>
                <w:rFonts w:ascii="Calibri" w:hAnsi="Calibri" w:cs="Calibri"/>
              </w:rPr>
              <w:t xml:space="preserve"> March 2022</w:t>
            </w:r>
          </w:p>
          <w:p w14:paraId="23DEE797" w14:textId="5C62DD18" w:rsidR="0004678A" w:rsidRDefault="0004678A" w:rsidP="0004678A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Expert talk on Machine learning and its basics organized by Computer Society of India. Held by Miss Neelam Dahiya</w:t>
            </w:r>
          </w:p>
          <w:p w14:paraId="15AD32B9" w14:textId="23E73825" w:rsidR="002257E3" w:rsidRDefault="002257E3" w:rsidP="002257E3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</w:rPr>
            </w:pPr>
          </w:p>
          <w:p w14:paraId="7132E3AE" w14:textId="77777777" w:rsidR="00FC056B" w:rsidRDefault="00FC056B" w:rsidP="00FC056B"/>
          <w:p w14:paraId="4727914D" w14:textId="33972B39" w:rsidR="002518EC" w:rsidRDefault="002518EC" w:rsidP="002518EC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Project Links</w:t>
            </w:r>
          </w:p>
          <w:p w14:paraId="4DBF1F98" w14:textId="78161B81" w:rsidR="002518EC" w:rsidRPr="002518EC" w:rsidRDefault="002518EC" w:rsidP="002518EC">
            <w:pPr>
              <w:pStyle w:val="ListParagraph"/>
              <w:numPr>
                <w:ilvl w:val="0"/>
                <w:numId w:val="5"/>
              </w:numPr>
              <w:rPr>
                <w:color w:val="000000" w:themeColor="text1"/>
              </w:rPr>
            </w:pPr>
            <w:r w:rsidRPr="002518EC">
              <w:rPr>
                <w:color w:val="000000" w:themeColor="text1"/>
              </w:rPr>
              <w:t>Law Firm website Using HTML, CSS and Tailwind</w:t>
            </w:r>
          </w:p>
          <w:p w14:paraId="00356EB1" w14:textId="3B25E850" w:rsidR="002518EC" w:rsidRDefault="002518EC" w:rsidP="002518EC">
            <w:pPr>
              <w:pStyle w:val="ListParagraph"/>
              <w:numPr>
                <w:ilvl w:val="0"/>
                <w:numId w:val="0"/>
              </w:numPr>
              <w:ind w:left="720"/>
              <w:rPr>
                <w:color w:val="000000" w:themeColor="text1"/>
              </w:rPr>
            </w:pPr>
            <w:hyperlink r:id="rId11" w:history="1">
              <w:r w:rsidRPr="002518EC">
                <w:rPr>
                  <w:rStyle w:val="Hyperlink"/>
                </w:rPr>
                <w:t>https://law-firm-web.netlif</w:t>
              </w:r>
              <w:r w:rsidRPr="002518EC">
                <w:rPr>
                  <w:rStyle w:val="Hyperlink"/>
                </w:rPr>
                <w:t>y</w:t>
              </w:r>
              <w:r w:rsidRPr="002518EC">
                <w:rPr>
                  <w:rStyle w:val="Hyperlink"/>
                </w:rPr>
                <w:t>.app/</w:t>
              </w:r>
            </w:hyperlink>
          </w:p>
          <w:p w14:paraId="22E72A98" w14:textId="77777777" w:rsidR="002518EC" w:rsidRDefault="002518EC" w:rsidP="002518EC">
            <w:pPr>
              <w:pStyle w:val="ListParagraph"/>
              <w:numPr>
                <w:ilvl w:val="0"/>
                <w:numId w:val="0"/>
              </w:numPr>
              <w:ind w:left="720"/>
              <w:rPr>
                <w:color w:val="000000" w:themeColor="text1"/>
              </w:rPr>
            </w:pPr>
          </w:p>
          <w:p w14:paraId="25A847CF" w14:textId="0FA44C88" w:rsidR="002518EC" w:rsidRPr="002518EC" w:rsidRDefault="002518EC" w:rsidP="002518EC">
            <w:pPr>
              <w:pStyle w:val="ListParagraph"/>
              <w:numPr>
                <w:ilvl w:val="0"/>
                <w:numId w:val="5"/>
              </w:numPr>
              <w:rPr>
                <w:color w:val="000000" w:themeColor="text1"/>
              </w:rPr>
            </w:pPr>
            <w:r w:rsidRPr="002518EC">
              <w:rPr>
                <w:color w:val="000000" w:themeColor="text1"/>
              </w:rPr>
              <w:t>Discord Clone Using HTML, CSS and Tailwind</w:t>
            </w:r>
          </w:p>
          <w:p w14:paraId="26F34387" w14:textId="4C32ED05" w:rsidR="002518EC" w:rsidRDefault="002518EC" w:rsidP="002518EC">
            <w:pPr>
              <w:pStyle w:val="ListParagraph"/>
              <w:numPr>
                <w:ilvl w:val="0"/>
                <w:numId w:val="0"/>
              </w:numPr>
              <w:ind w:left="720"/>
              <w:rPr>
                <w:color w:val="000000" w:themeColor="text1"/>
              </w:rPr>
            </w:pPr>
            <w:hyperlink r:id="rId12" w:history="1">
              <w:r w:rsidRPr="00901FBB">
                <w:rPr>
                  <w:rStyle w:val="Hyperlink"/>
                </w:rPr>
                <w:t>https://discordclonee.netlify.app/</w:t>
              </w:r>
            </w:hyperlink>
          </w:p>
          <w:p w14:paraId="6A303727" w14:textId="77777777" w:rsidR="002518EC" w:rsidRDefault="002518EC" w:rsidP="002518EC">
            <w:pPr>
              <w:pStyle w:val="ListParagraph"/>
              <w:numPr>
                <w:ilvl w:val="0"/>
                <w:numId w:val="0"/>
              </w:numPr>
              <w:ind w:left="720"/>
              <w:rPr>
                <w:color w:val="000000" w:themeColor="text1"/>
              </w:rPr>
            </w:pPr>
          </w:p>
          <w:p w14:paraId="3BE82AC0" w14:textId="7B6FF0EC" w:rsidR="002518EC" w:rsidRDefault="002518EC" w:rsidP="002518EC">
            <w:pPr>
              <w:pStyle w:val="ListParagraph"/>
              <w:numPr>
                <w:ilvl w:val="0"/>
                <w:numId w:val="5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Weather App using React JS</w:t>
            </w:r>
          </w:p>
          <w:p w14:paraId="0BA02963" w14:textId="3547DA37" w:rsidR="002518EC" w:rsidRDefault="002518EC" w:rsidP="002518EC">
            <w:pPr>
              <w:pStyle w:val="ListParagraph"/>
              <w:numPr>
                <w:ilvl w:val="0"/>
                <w:numId w:val="0"/>
              </w:numPr>
              <w:ind w:left="720"/>
              <w:rPr>
                <w:color w:val="000000" w:themeColor="text1"/>
              </w:rPr>
            </w:pPr>
            <w:hyperlink r:id="rId13" w:history="1">
              <w:r w:rsidRPr="002518EC">
                <w:rPr>
                  <w:rStyle w:val="Hyperlink"/>
                </w:rPr>
                <w:t>https://weather-app-khaki-three.vercel.app/</w:t>
              </w:r>
            </w:hyperlink>
          </w:p>
          <w:p w14:paraId="164C00A0" w14:textId="77777777" w:rsidR="002518EC" w:rsidRDefault="002518EC" w:rsidP="002518EC">
            <w:pPr>
              <w:pStyle w:val="ListParagraph"/>
              <w:numPr>
                <w:ilvl w:val="0"/>
                <w:numId w:val="0"/>
              </w:numPr>
              <w:ind w:left="720"/>
              <w:rPr>
                <w:color w:val="000000" w:themeColor="text1"/>
              </w:rPr>
            </w:pPr>
          </w:p>
          <w:p w14:paraId="082F6ED8" w14:textId="7093C002" w:rsidR="002518EC" w:rsidRDefault="002518EC" w:rsidP="002518EC">
            <w:pPr>
              <w:pStyle w:val="ListParagraph"/>
              <w:numPr>
                <w:ilvl w:val="0"/>
                <w:numId w:val="5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>RazorPay Clone using React JS</w:t>
            </w:r>
          </w:p>
          <w:p w14:paraId="219E91BE" w14:textId="169BA137" w:rsidR="002518EC" w:rsidRPr="002518EC" w:rsidRDefault="002518EC" w:rsidP="002518EC">
            <w:pPr>
              <w:pStyle w:val="ListParagraph"/>
              <w:numPr>
                <w:ilvl w:val="0"/>
                <w:numId w:val="0"/>
              </w:numPr>
              <w:ind w:left="720"/>
              <w:rPr>
                <w:color w:val="000000" w:themeColor="text1"/>
              </w:rPr>
            </w:pPr>
            <w:hyperlink r:id="rId14" w:history="1">
              <w:r w:rsidRPr="00901FBB">
                <w:rPr>
                  <w:rStyle w:val="Hyperlink"/>
                </w:rPr>
                <w:t>https://razorpayclone-taupe.vercel.app/</w:t>
              </w:r>
            </w:hyperlink>
          </w:p>
          <w:p w14:paraId="2539F2E7" w14:textId="13E8476F" w:rsidR="002518EC" w:rsidRDefault="002518EC" w:rsidP="00FC056B"/>
          <w:p w14:paraId="2A81D208" w14:textId="77777777" w:rsidR="002518EC" w:rsidRPr="00FC056B" w:rsidRDefault="002518EC" w:rsidP="00FC056B"/>
          <w:p w14:paraId="459B9C04" w14:textId="166DB7F4" w:rsidR="003D1B71" w:rsidRPr="00FC056B" w:rsidRDefault="003D1B71" w:rsidP="00FC056B">
            <w:pPr>
              <w:pStyle w:val="Heading2"/>
              <w:rPr>
                <w:rFonts w:ascii="Calibri" w:hAnsi="Calibri" w:cs="Calibri"/>
                <w:color w:val="0072C7"/>
              </w:rPr>
            </w:pPr>
          </w:p>
        </w:tc>
      </w:tr>
      <w:tr w:rsidR="003D1B71" w14:paraId="43315406" w14:textId="77777777" w:rsidTr="003D1B71">
        <w:trPr>
          <w:trHeight w:val="1164"/>
        </w:trPr>
        <w:tc>
          <w:tcPr>
            <w:tcW w:w="720" w:type="dxa"/>
          </w:tcPr>
          <w:p w14:paraId="5DA2582E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381DCE14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6A77A849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B7FDC41" w14:textId="77777777" w:rsidR="003D1B71" w:rsidRPr="00590471" w:rsidRDefault="003D1B71" w:rsidP="00222466"/>
        </w:tc>
      </w:tr>
      <w:tr w:rsidR="003D1B71" w14:paraId="355B0161" w14:textId="77777777" w:rsidTr="003D1B71">
        <w:trPr>
          <w:trHeight w:val="543"/>
        </w:trPr>
        <w:tc>
          <w:tcPr>
            <w:tcW w:w="720" w:type="dxa"/>
          </w:tcPr>
          <w:p w14:paraId="56713CAD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1319229" w14:textId="77777777"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74E6786" wp14:editId="55E65459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93C94F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6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5C11C83" w14:textId="2BE66C15" w:rsidR="003D1B71" w:rsidRPr="00380FD1" w:rsidRDefault="00FC056B" w:rsidP="00380FD1">
            <w:pPr>
              <w:pStyle w:val="Information"/>
            </w:pPr>
            <w:r>
              <w:t>1045/816 Vishvkarma Mandir Road</w:t>
            </w:r>
          </w:p>
          <w:p w14:paraId="0C6FC3D5" w14:textId="1DDC01C3" w:rsidR="003D1B71" w:rsidRPr="00380FD1" w:rsidRDefault="00FC056B" w:rsidP="00380FD1">
            <w:pPr>
              <w:pStyle w:val="Information"/>
            </w:pPr>
            <w:r>
              <w:t>Ambala City</w:t>
            </w:r>
          </w:p>
        </w:tc>
        <w:tc>
          <w:tcPr>
            <w:tcW w:w="423" w:type="dxa"/>
            <w:vMerge/>
          </w:tcPr>
          <w:p w14:paraId="36B867C5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B71BC8B" w14:textId="77777777" w:rsidR="003D1B71" w:rsidRDefault="003D1B71" w:rsidP="005801E5">
            <w:pPr>
              <w:pStyle w:val="Heading1"/>
            </w:pPr>
          </w:p>
        </w:tc>
      </w:tr>
      <w:tr w:rsidR="003D1B71" w14:paraId="12B3D9B9" w14:textId="77777777" w:rsidTr="003D1B71">
        <w:trPr>
          <w:trHeight w:val="183"/>
        </w:trPr>
        <w:tc>
          <w:tcPr>
            <w:tcW w:w="720" w:type="dxa"/>
          </w:tcPr>
          <w:p w14:paraId="7F50BAC1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57197A1E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076EC26B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F253D77" w14:textId="77777777" w:rsidR="003D1B71" w:rsidRDefault="003D1B71" w:rsidP="005801E5">
            <w:pPr>
              <w:pStyle w:val="Heading1"/>
            </w:pPr>
          </w:p>
        </w:tc>
      </w:tr>
      <w:tr w:rsidR="003D1B71" w14:paraId="4C172546" w14:textId="77777777" w:rsidTr="003D1B71">
        <w:trPr>
          <w:trHeight w:val="624"/>
        </w:trPr>
        <w:tc>
          <w:tcPr>
            <w:tcW w:w="720" w:type="dxa"/>
          </w:tcPr>
          <w:p w14:paraId="18B4395E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509969A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03EBDEA" wp14:editId="02087CD9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05E5487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8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6BE36869" w14:textId="5E0F6D79" w:rsidR="003D1B71" w:rsidRPr="00380FD1" w:rsidRDefault="00FC056B" w:rsidP="00380FD1">
            <w:pPr>
              <w:pStyle w:val="Information"/>
            </w:pPr>
            <w:r>
              <w:t>9729727877</w:t>
            </w:r>
          </w:p>
        </w:tc>
        <w:tc>
          <w:tcPr>
            <w:tcW w:w="423" w:type="dxa"/>
            <w:vMerge/>
          </w:tcPr>
          <w:p w14:paraId="0E297584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78DF5AF" w14:textId="77777777" w:rsidR="003D1B71" w:rsidRDefault="003D1B71" w:rsidP="005801E5">
            <w:pPr>
              <w:pStyle w:val="Heading1"/>
            </w:pPr>
          </w:p>
        </w:tc>
      </w:tr>
      <w:tr w:rsidR="003D1B71" w14:paraId="2DA48117" w14:textId="77777777" w:rsidTr="003D1B71">
        <w:trPr>
          <w:trHeight w:val="183"/>
        </w:trPr>
        <w:tc>
          <w:tcPr>
            <w:tcW w:w="720" w:type="dxa"/>
          </w:tcPr>
          <w:p w14:paraId="2EFDBB15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56FEE780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0C03EF4C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DFFE944" w14:textId="77777777" w:rsidR="003D1B71" w:rsidRDefault="003D1B71" w:rsidP="005801E5">
            <w:pPr>
              <w:pStyle w:val="Heading1"/>
            </w:pPr>
          </w:p>
        </w:tc>
      </w:tr>
      <w:tr w:rsidR="003D1B71" w14:paraId="507EBD0E" w14:textId="77777777" w:rsidTr="003D1B71">
        <w:trPr>
          <w:trHeight w:val="633"/>
        </w:trPr>
        <w:tc>
          <w:tcPr>
            <w:tcW w:w="720" w:type="dxa"/>
          </w:tcPr>
          <w:p w14:paraId="1AF9095A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EE88BCC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AAA4536" wp14:editId="112DE932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8C39F8F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20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A48039A" w14:textId="38FFFF6C" w:rsidR="003D1B71" w:rsidRPr="00380FD1" w:rsidRDefault="00FC056B" w:rsidP="00380FD1">
            <w:pPr>
              <w:pStyle w:val="Information"/>
            </w:pPr>
            <w:r>
              <w:t>Kanikabhatia08sep@gmail.com</w:t>
            </w:r>
          </w:p>
        </w:tc>
        <w:tc>
          <w:tcPr>
            <w:tcW w:w="423" w:type="dxa"/>
            <w:vMerge/>
          </w:tcPr>
          <w:p w14:paraId="57BEF366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38C82B2" w14:textId="77777777" w:rsidR="003D1B71" w:rsidRDefault="003D1B71" w:rsidP="005801E5">
            <w:pPr>
              <w:pStyle w:val="Heading1"/>
            </w:pPr>
          </w:p>
        </w:tc>
      </w:tr>
      <w:tr w:rsidR="003D1B71" w14:paraId="0E66A27B" w14:textId="77777777" w:rsidTr="003D1B71">
        <w:trPr>
          <w:trHeight w:val="174"/>
        </w:trPr>
        <w:tc>
          <w:tcPr>
            <w:tcW w:w="720" w:type="dxa"/>
          </w:tcPr>
          <w:p w14:paraId="2927AC7C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210E830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0DA85CCC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EFCAC32" w14:textId="77777777" w:rsidR="003D1B71" w:rsidRDefault="003D1B71" w:rsidP="005801E5">
            <w:pPr>
              <w:pStyle w:val="Heading1"/>
            </w:pPr>
          </w:p>
        </w:tc>
      </w:tr>
      <w:tr w:rsidR="003D1B71" w14:paraId="440F663F" w14:textId="77777777" w:rsidTr="003D1B71">
        <w:trPr>
          <w:trHeight w:val="633"/>
        </w:trPr>
        <w:tc>
          <w:tcPr>
            <w:tcW w:w="720" w:type="dxa"/>
          </w:tcPr>
          <w:p w14:paraId="1273F186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50554EF" w14:textId="39DF6DD6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38981198" w14:textId="79C5F1F0" w:rsidR="003D1B71" w:rsidRPr="00380FD1" w:rsidRDefault="003D1B71" w:rsidP="00380FD1">
            <w:pPr>
              <w:pStyle w:val="Information"/>
            </w:pPr>
          </w:p>
        </w:tc>
        <w:tc>
          <w:tcPr>
            <w:tcW w:w="423" w:type="dxa"/>
            <w:vMerge/>
          </w:tcPr>
          <w:p w14:paraId="3CE7B39C" w14:textId="77777777"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FE234C6" w14:textId="77777777" w:rsidR="003D1B71" w:rsidRDefault="003D1B71" w:rsidP="005801E5">
            <w:pPr>
              <w:pStyle w:val="Heading1"/>
            </w:pPr>
          </w:p>
        </w:tc>
      </w:tr>
      <w:tr w:rsidR="003D1B71" w14:paraId="4F6D43C8" w14:textId="77777777" w:rsidTr="003D1B71">
        <w:trPr>
          <w:trHeight w:val="2448"/>
        </w:trPr>
        <w:tc>
          <w:tcPr>
            <w:tcW w:w="720" w:type="dxa"/>
          </w:tcPr>
          <w:p w14:paraId="1DD26252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2B1298B1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03787AEC" w14:textId="77777777" w:rsidR="003D1B71" w:rsidRDefault="003D1B71" w:rsidP="00222466"/>
        </w:tc>
        <w:tc>
          <w:tcPr>
            <w:tcW w:w="6607" w:type="dxa"/>
            <w:vMerge/>
          </w:tcPr>
          <w:p w14:paraId="40106130" w14:textId="77777777" w:rsidR="003D1B71" w:rsidRDefault="003D1B71" w:rsidP="00222466"/>
        </w:tc>
      </w:tr>
    </w:tbl>
    <w:p w14:paraId="2DCE253A" w14:textId="77777777"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21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F3543C" w14:textId="77777777" w:rsidR="009360C6" w:rsidRDefault="009360C6" w:rsidP="00590471">
      <w:r>
        <w:separator/>
      </w:r>
    </w:p>
  </w:endnote>
  <w:endnote w:type="continuationSeparator" w:id="0">
    <w:p w14:paraId="129BD088" w14:textId="77777777" w:rsidR="009360C6" w:rsidRDefault="009360C6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9C138E" w14:textId="77777777" w:rsidR="009360C6" w:rsidRDefault="009360C6" w:rsidP="00590471">
      <w:r>
        <w:separator/>
      </w:r>
    </w:p>
  </w:footnote>
  <w:footnote w:type="continuationSeparator" w:id="0">
    <w:p w14:paraId="393A20EA" w14:textId="77777777" w:rsidR="009360C6" w:rsidRDefault="009360C6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CF6326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260F8B9" wp14:editId="2C7511F3">
              <wp:simplePos x="0" y="0"/>
              <wp:positionH relativeFrom="column">
                <wp:posOffset>-1614170</wp:posOffset>
              </wp:positionH>
              <wp:positionV relativeFrom="paragraph">
                <wp:posOffset>-30480</wp:posOffset>
              </wp:positionV>
              <wp:extent cx="8666732" cy="10121271"/>
              <wp:effectExtent l="0" t="0" r="1270" b="0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121271"/>
                        <a:chOff x="0" y="198120"/>
                        <a:chExt cx="8666732" cy="1012127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53C3DAB" id="Group 26" o:spid="_x0000_s1026" alt="&quot;&quot;" style="position:absolute;margin-left:-127.1pt;margin-top:-2.4pt;width:682.4pt;height:796.95pt;z-index:251657216" coordorigin=",1981" coordsize="86667,1012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group id="Group 12" o:spid="_x0000_s1030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1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2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90A82AC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36517E"/>
    <w:multiLevelType w:val="hybridMultilevel"/>
    <w:tmpl w:val="D0A868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F96CA5"/>
    <w:multiLevelType w:val="hybridMultilevel"/>
    <w:tmpl w:val="7A2081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9054521">
    <w:abstractNumId w:val="1"/>
  </w:num>
  <w:num w:numId="2" w16cid:durableId="1022783292">
    <w:abstractNumId w:val="2"/>
  </w:num>
  <w:num w:numId="3" w16cid:durableId="1490747448">
    <w:abstractNumId w:val="0"/>
  </w:num>
  <w:num w:numId="4" w16cid:durableId="2136632897">
    <w:abstractNumId w:val="4"/>
  </w:num>
  <w:num w:numId="5" w16cid:durableId="7361718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352"/>
    <w:rsid w:val="0004678A"/>
    <w:rsid w:val="00060042"/>
    <w:rsid w:val="0008685D"/>
    <w:rsid w:val="00090860"/>
    <w:rsid w:val="00112FD7"/>
    <w:rsid w:val="00150ABD"/>
    <w:rsid w:val="001946FC"/>
    <w:rsid w:val="00196DD5"/>
    <w:rsid w:val="00222466"/>
    <w:rsid w:val="002257E3"/>
    <w:rsid w:val="0024753C"/>
    <w:rsid w:val="002518E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8382C"/>
    <w:rsid w:val="004E158A"/>
    <w:rsid w:val="00565C77"/>
    <w:rsid w:val="0056708E"/>
    <w:rsid w:val="005801E5"/>
    <w:rsid w:val="00590471"/>
    <w:rsid w:val="005D01FA"/>
    <w:rsid w:val="00653E17"/>
    <w:rsid w:val="006A08E8"/>
    <w:rsid w:val="006D1352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360C6"/>
    <w:rsid w:val="009475DC"/>
    <w:rsid w:val="00967B93"/>
    <w:rsid w:val="009D090F"/>
    <w:rsid w:val="00A31464"/>
    <w:rsid w:val="00A31B16"/>
    <w:rsid w:val="00A33613"/>
    <w:rsid w:val="00A47A8D"/>
    <w:rsid w:val="00A73ADD"/>
    <w:rsid w:val="00AC05C4"/>
    <w:rsid w:val="00AC6C7E"/>
    <w:rsid w:val="00B4158A"/>
    <w:rsid w:val="00B6466C"/>
    <w:rsid w:val="00BB1B5D"/>
    <w:rsid w:val="00BC22C7"/>
    <w:rsid w:val="00BD195A"/>
    <w:rsid w:val="00C07240"/>
    <w:rsid w:val="00C14078"/>
    <w:rsid w:val="00C2229E"/>
    <w:rsid w:val="00CE1E3D"/>
    <w:rsid w:val="00D053FA"/>
    <w:rsid w:val="00DC3F0A"/>
    <w:rsid w:val="00E26AED"/>
    <w:rsid w:val="00E73AB8"/>
    <w:rsid w:val="00E90A60"/>
    <w:rsid w:val="00EB6056"/>
    <w:rsid w:val="00ED47F7"/>
    <w:rsid w:val="00EE7E09"/>
    <w:rsid w:val="00F0223C"/>
    <w:rsid w:val="00F3235D"/>
    <w:rsid w:val="00F32393"/>
    <w:rsid w:val="00F878BD"/>
    <w:rsid w:val="00F97B7D"/>
    <w:rsid w:val="00FC056B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9091F30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styleId="Hyperlink">
    <w:name w:val="Hyperlink"/>
    <w:basedOn w:val="DefaultParagraphFont"/>
    <w:uiPriority w:val="99"/>
    <w:unhideWhenUsed/>
    <w:rsid w:val="002518E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rsid w:val="002518E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518E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596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7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47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eather-app-khaki-three.vercel.app/" TargetMode="Externa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hyperlink" Target="https://discordclonee.netlify.app/" TargetMode="External"/><Relationship Id="rId17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law-firm-web.netlify.app/" TargetMode="External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2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image" Target="media/image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razorpayclone-taupe.vercel.app/" TargetMode="External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nik\AppData\Local\Microsoft\Office\16.0\DTS\en-US%7b424114E9-D3B8-4721-B1A6-95D704BF5115%7d\%7b78447ED4-C6F7-4055-B037-A9554DD1AABF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9E900078E6C4DA9BC407BB4D1F051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D23373-6AB9-4386-B3E1-A5C2A3E57A8F}"/>
      </w:docPartPr>
      <w:docPartBody>
        <w:p w:rsidR="00E6114C" w:rsidRDefault="00C37A8C" w:rsidP="00C37A8C">
          <w:pPr>
            <w:pStyle w:val="19E900078E6C4DA9BC407BB4D1F051F0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A8C"/>
    <w:rsid w:val="00083A58"/>
    <w:rsid w:val="00487528"/>
    <w:rsid w:val="006D6827"/>
    <w:rsid w:val="007C7ED3"/>
    <w:rsid w:val="009A3789"/>
    <w:rsid w:val="00C37A8C"/>
    <w:rsid w:val="00E61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19E900078E6C4DA9BC407BB4D1F051F0">
    <w:name w:val="19E900078E6C4DA9BC407BB4D1F051F0"/>
    <w:rsid w:val="00C37A8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{78447ED4-C6F7-4055-B037-A9554DD1AABF}tf78128832_win32</Template>
  <TotalTime>0</TotalTime>
  <Pages>2</Pages>
  <Words>216</Words>
  <Characters>1239</Characters>
  <Application>Microsoft Office Word</Application>
  <DocSecurity>0</DocSecurity>
  <Lines>154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2022-03-02T06:09:00Z</dcterms:created>
  <dcterms:modified xsi:type="dcterms:W3CDTF">2023-08-04T09:03:00Z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6aff6deb7dc83dc0acbe8cdd43683d46f1ce8b1eab5302d7f17d2906f490b806</vt:lpwstr>
  </property>
</Properties>
</file>